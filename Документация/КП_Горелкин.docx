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61AA" w14:textId="5E67234E" w:rsidR="00A634C0" w:rsidRDefault="00282EE3" w:rsidP="00282EE3">
      <w:pPr>
        <w:pStyle w:val="Title"/>
      </w:pPr>
      <w:bookmarkStart w:id="0" w:name="_Ref199694364"/>
      <w:r>
        <w:t>Введение</w:t>
      </w:r>
    </w:p>
    <w:p w14:paraId="6D6C564A" w14:textId="77777777" w:rsidR="00800C89" w:rsidRDefault="00800C89" w:rsidP="00800C89">
      <w:pPr>
        <w:pStyle w:val="a2"/>
        <w:rPr>
          <w:sz w:val="24"/>
        </w:rPr>
      </w:pPr>
      <w:r>
        <w:t>Актуальность курсового проекта заключается в необходимости разработки многопользовательского веб-приложения для планирования и анализа методической работы в общеобразовательных учреждениях. Современные образовательные организации всё чаще сталкиваются с проблемой неэффективного ведения методической деятельности, которая часто осуществляется вручную. Это приводит к значительным временным затратам со стороны учителей и руководителей, усложняет процесс формирования отчетности и анализа проведённых мероприятий.</w:t>
      </w:r>
    </w:p>
    <w:p w14:paraId="70375263" w14:textId="77777777" w:rsidR="00800C89" w:rsidRDefault="00800C89" w:rsidP="00800C89">
      <w:pPr>
        <w:pStyle w:val="a2"/>
      </w:pPr>
      <w:r>
        <w:t>Автоматизация процесса планирования и учёта методической работы позволит упростить взаимодействие между учителями, руководителями и администраторами, обеспечить прозрачность и своевременность предоставления информации. Внедрение веб-приложения создаст возможность оперативного формирования отчётов, анализа методической занятости педагогов, а также контроля выполнения планов методической работы.</w:t>
      </w:r>
    </w:p>
    <w:p w14:paraId="15608366" w14:textId="77777777" w:rsidR="00800C89" w:rsidRDefault="00800C89" w:rsidP="00800C89">
      <w:pPr>
        <w:pStyle w:val="a2"/>
      </w:pPr>
      <w:r>
        <w:t>Практическая значимость разработки заключается в повышении эффективности управления методической деятельностью, сокращении времени на подготовку отчётности, систематизации информации о проведённых мероприятиях и результатах их выполнения. Реализация системы позволит централизовать хранение данных и обеспечит удобный доступ к ним для всех участников образовательного процесса в зависимости от их роли.</w:t>
      </w:r>
    </w:p>
    <w:p w14:paraId="329D9508" w14:textId="77777777" w:rsidR="00800C89" w:rsidRDefault="00800C89" w:rsidP="00800C89">
      <w:pPr>
        <w:pStyle w:val="a2"/>
      </w:pPr>
      <w:r>
        <w:t>Целью курсового проектирования является разработка многопользовательской веб-системы для планирования, учёта и анализа методической работы в средних общеобразовательных учреждениях.</w:t>
      </w:r>
    </w:p>
    <w:p w14:paraId="626B177D" w14:textId="77777777" w:rsidR="00800C89" w:rsidRDefault="00800C89" w:rsidP="00800C89">
      <w:pPr>
        <w:pStyle w:val="a2"/>
      </w:pPr>
      <w:r>
        <w:t>Для достижения поставленной цели требуется решить следующие задачи:</w:t>
      </w:r>
    </w:p>
    <w:p w14:paraId="41711078" w14:textId="77777777" w:rsidR="00800C89" w:rsidRDefault="00800C89" w:rsidP="00800C89">
      <w:pPr>
        <w:pStyle w:val="a1"/>
      </w:pPr>
      <w:r>
        <w:t>выполнить сбор и анализ требований к системе;</w:t>
      </w:r>
    </w:p>
    <w:p w14:paraId="2991A150" w14:textId="77777777" w:rsidR="00800C89" w:rsidRDefault="00800C89" w:rsidP="00800C89">
      <w:pPr>
        <w:pStyle w:val="a1"/>
      </w:pPr>
      <w:r>
        <w:t>спроектировать базу данных;</w:t>
      </w:r>
    </w:p>
    <w:p w14:paraId="52E64C1C" w14:textId="77777777" w:rsidR="00800C89" w:rsidRDefault="00800C89" w:rsidP="00800C89">
      <w:pPr>
        <w:pStyle w:val="a1"/>
      </w:pPr>
      <w:r>
        <w:lastRenderedPageBreak/>
        <w:t>разработать клиентскую и серверную части веб-приложения;</w:t>
      </w:r>
    </w:p>
    <w:p w14:paraId="6802A40A" w14:textId="77777777" w:rsidR="00800C89" w:rsidRDefault="00800C89" w:rsidP="00800C89">
      <w:pPr>
        <w:pStyle w:val="a1"/>
      </w:pPr>
      <w:r>
        <w:t>реализовать авторизацию пользователей с разграничением прав доступа;</w:t>
      </w:r>
    </w:p>
    <w:p w14:paraId="485BF39E" w14:textId="77777777" w:rsidR="00800C89" w:rsidRDefault="00800C89" w:rsidP="00800C89">
      <w:pPr>
        <w:pStyle w:val="a1"/>
      </w:pPr>
      <w:r>
        <w:t>обеспечить возможность добавления, редактирования и удаления информации о мероприятиях;</w:t>
      </w:r>
    </w:p>
    <w:p w14:paraId="0A9DC207" w14:textId="77777777" w:rsidR="00800C89" w:rsidRDefault="00800C89" w:rsidP="00800C89">
      <w:pPr>
        <w:pStyle w:val="a1"/>
      </w:pPr>
      <w:r>
        <w:t>реализовать функции формирования отчётов за выбранный период;</w:t>
      </w:r>
    </w:p>
    <w:p w14:paraId="612940E9" w14:textId="77777777" w:rsidR="00800C89" w:rsidRDefault="00800C89" w:rsidP="00800C89">
      <w:pPr>
        <w:pStyle w:val="a1"/>
      </w:pPr>
      <w:r>
        <w:t>выполнить тестирование и отладку программного обеспечения;</w:t>
      </w:r>
    </w:p>
    <w:p w14:paraId="06AC1798" w14:textId="691E359D" w:rsidR="00800C89" w:rsidRDefault="00800C89" w:rsidP="00800C89">
      <w:pPr>
        <w:pStyle w:val="a1"/>
      </w:pPr>
      <w:r>
        <w:t>подготовить программную и эксплуатационную документаци</w:t>
      </w:r>
      <w:r>
        <w:t>и.</w:t>
      </w:r>
    </w:p>
    <w:p w14:paraId="45A1AD05" w14:textId="41793C9E" w:rsidR="002B55F5" w:rsidRDefault="002B55F5" w:rsidP="002B55F5">
      <w:pPr>
        <w:pStyle w:val="Heading1"/>
      </w:pPr>
      <w:r>
        <w:lastRenderedPageBreak/>
        <w:t>Сбор и анализ требований</w:t>
      </w:r>
    </w:p>
    <w:p w14:paraId="7096611F" w14:textId="77777777" w:rsidR="002B55F5" w:rsidRPr="00226562" w:rsidRDefault="002B55F5" w:rsidP="002B55F5">
      <w:pPr>
        <w:pStyle w:val="Heading2"/>
      </w:pPr>
      <w:r w:rsidRPr="00226562">
        <w:t>Основное назначение</w:t>
      </w:r>
    </w:p>
    <w:p w14:paraId="5418DDD1" w14:textId="7F4DE269" w:rsidR="002B55F5" w:rsidRPr="002B55F5" w:rsidRDefault="002B55F5" w:rsidP="002B55F5">
      <w:pPr>
        <w:pStyle w:val="a2"/>
      </w:pPr>
      <w:r w:rsidRPr="00226562">
        <w:t xml:space="preserve"> </w:t>
      </w:r>
      <w:r w:rsidR="007F7BCD">
        <w:t>Подсистема</w:t>
      </w:r>
      <w:r w:rsidRPr="002B55F5">
        <w:t xml:space="preserve"> предназначен</w:t>
      </w:r>
      <w:r w:rsidR="007F7BCD">
        <w:t>а</w:t>
      </w:r>
      <w:r w:rsidRPr="002B55F5">
        <w:t xml:space="preserve"> для помощи в планировании и анализ</w:t>
      </w:r>
      <w:r w:rsidR="00D827E8">
        <w:t>е</w:t>
      </w:r>
      <w:r w:rsidRPr="002B55F5">
        <w:t xml:space="preserve"> методической работы в образовательных организациях, что позволит упростить работу по учёту проведённых мероприятий и минимизировать время на составление отчётности по проведённым мероприятиям.</w:t>
      </w:r>
    </w:p>
    <w:p w14:paraId="590288FF" w14:textId="30B1F271" w:rsidR="002B55F5" w:rsidRPr="002B55F5" w:rsidRDefault="007F7BCD" w:rsidP="002B55F5">
      <w:pPr>
        <w:pStyle w:val="a2"/>
      </w:pPr>
      <w:r>
        <w:t>Подсистема</w:t>
      </w:r>
      <w:r w:rsidR="004C0841">
        <w:t xml:space="preserve"> </w:t>
      </w:r>
      <w:r w:rsidR="002B55F5" w:rsidRPr="002B55F5">
        <w:t>предназначено для использования в средних общеобразовательных школах,</w:t>
      </w:r>
      <w:r w:rsidR="004C0841">
        <w:t xml:space="preserve"> </w:t>
      </w:r>
      <w:r w:rsidR="002B55F5" w:rsidRPr="002B55F5">
        <w:t xml:space="preserve">например, </w:t>
      </w:r>
      <w:r w:rsidR="00D827E8">
        <w:t>«</w:t>
      </w:r>
      <w:r w:rsidR="002B55F5" w:rsidRPr="002B55F5">
        <w:t>МАОУ СОШ №9</w:t>
      </w:r>
      <w:r w:rsidR="00D827E8">
        <w:t>»</w:t>
      </w:r>
      <w:r w:rsidR="002B55F5" w:rsidRPr="002B55F5">
        <w:t xml:space="preserve"> г. Северодвинска.</w:t>
      </w:r>
    </w:p>
    <w:p w14:paraId="3BD355BA" w14:textId="5190FFDC" w:rsidR="00430C14" w:rsidRPr="002B55F5" w:rsidRDefault="00D827E8" w:rsidP="00D827E8">
      <w:pPr>
        <w:pStyle w:val="a2"/>
      </w:pPr>
      <w:r>
        <w:t>Основными пользователями системы являются у</w:t>
      </w:r>
      <w:r w:rsidR="00430C14" w:rsidRPr="002B55F5">
        <w:t>чител</w:t>
      </w:r>
      <w:r w:rsidR="00883106">
        <w:t>ь</w:t>
      </w:r>
      <w:r>
        <w:t>, р</w:t>
      </w:r>
      <w:r w:rsidR="00430C14">
        <w:t>уководитель</w:t>
      </w:r>
      <w:r>
        <w:t>, а</w:t>
      </w:r>
      <w:r w:rsidR="00430C14">
        <w:t>дминистратор</w:t>
      </w:r>
      <w:r>
        <w:t>.</w:t>
      </w:r>
    </w:p>
    <w:p w14:paraId="2073A458" w14:textId="046334C7" w:rsidR="002B55F5" w:rsidRDefault="009E702D" w:rsidP="00430C14">
      <w:pPr>
        <w:pStyle w:val="Heading2"/>
        <w:rPr>
          <w:rStyle w:val="m7eme"/>
        </w:rPr>
      </w:pPr>
      <w:r>
        <w:rPr>
          <w:rStyle w:val="m7eme"/>
        </w:rPr>
        <w:t>Постановка задачи</w:t>
      </w:r>
    </w:p>
    <w:p w14:paraId="45E46DC1" w14:textId="6D643ACB" w:rsidR="009E702D" w:rsidRPr="00883106" w:rsidRDefault="009E702D" w:rsidP="009E702D">
      <w:pPr>
        <w:pStyle w:val="a2"/>
        <w:rPr>
          <w:rStyle w:val="vnumgf"/>
        </w:rPr>
      </w:pPr>
      <w:r>
        <w:rPr>
          <w:rStyle w:val="vnumgf"/>
        </w:rPr>
        <w:t>Необходимо разработать</w:t>
      </w:r>
      <w:r w:rsidR="00883106">
        <w:rPr>
          <w:rStyle w:val="vnumgf"/>
        </w:rPr>
        <w:t xml:space="preserve"> </w:t>
      </w:r>
      <w:r w:rsidR="00FE5BDE">
        <w:rPr>
          <w:rStyle w:val="vnumgf"/>
        </w:rPr>
        <w:t>веб-приложение</w:t>
      </w:r>
      <w:r w:rsidR="00883106">
        <w:rPr>
          <w:rStyle w:val="vnumgf"/>
        </w:rPr>
        <w:t>, к</w:t>
      </w:r>
      <w:r w:rsidR="00D827E8">
        <w:rPr>
          <w:rStyle w:val="vnumgf"/>
        </w:rPr>
        <w:t>оторая</w:t>
      </w:r>
      <w:r w:rsidR="00883106">
        <w:rPr>
          <w:rStyle w:val="vnumgf"/>
        </w:rPr>
        <w:t xml:space="preserve"> будет предоставлять</w:t>
      </w:r>
      <w:r w:rsidR="00D827E8">
        <w:rPr>
          <w:rStyle w:val="vnumgf"/>
        </w:rPr>
        <w:t xml:space="preserve"> доступ к </w:t>
      </w:r>
      <w:r w:rsidR="00883106">
        <w:rPr>
          <w:rStyle w:val="vnumgf"/>
        </w:rPr>
        <w:t xml:space="preserve"> следующ</w:t>
      </w:r>
      <w:r w:rsidR="00D827E8">
        <w:rPr>
          <w:rStyle w:val="vnumgf"/>
        </w:rPr>
        <w:t>ей</w:t>
      </w:r>
      <w:r w:rsidR="00883106">
        <w:rPr>
          <w:rStyle w:val="vnumgf"/>
        </w:rPr>
        <w:t xml:space="preserve"> функциональност</w:t>
      </w:r>
      <w:r w:rsidR="00D827E8">
        <w:rPr>
          <w:rStyle w:val="vnumgf"/>
        </w:rPr>
        <w:t>и</w:t>
      </w:r>
      <w:r w:rsidR="00883106" w:rsidRPr="00883106">
        <w:rPr>
          <w:rStyle w:val="vnumgf"/>
        </w:rPr>
        <w:t>:</w:t>
      </w:r>
    </w:p>
    <w:p w14:paraId="0F748F33" w14:textId="4F3C92C3" w:rsidR="002B55F5" w:rsidRPr="00883106" w:rsidRDefault="002B55F5" w:rsidP="00883106">
      <w:pPr>
        <w:pStyle w:val="a1"/>
      </w:pPr>
      <w:r w:rsidRPr="00883106">
        <w:t>составление и контроль планов методической работы;</w:t>
      </w:r>
    </w:p>
    <w:p w14:paraId="05A65918" w14:textId="12A265D6" w:rsidR="002B55F5" w:rsidRPr="00883106" w:rsidRDefault="002B55F5" w:rsidP="00883106">
      <w:pPr>
        <w:pStyle w:val="a1"/>
      </w:pPr>
      <w:r w:rsidRPr="00883106">
        <w:t>учёт проведённых методических мероприятий (семинары, педсоветы);</w:t>
      </w:r>
    </w:p>
    <w:p w14:paraId="59B49EB8" w14:textId="02E7FA28" w:rsidR="002B55F5" w:rsidRPr="00883106" w:rsidRDefault="002B55F5" w:rsidP="00883106">
      <w:pPr>
        <w:pStyle w:val="a1"/>
      </w:pPr>
      <w:r w:rsidRPr="00883106">
        <w:t>анализ методической занятости учителей;</w:t>
      </w:r>
    </w:p>
    <w:p w14:paraId="0139F11C" w14:textId="30C2464D" w:rsidR="002B55F5" w:rsidRPr="00883106" w:rsidRDefault="002B55F5" w:rsidP="00883106">
      <w:pPr>
        <w:pStyle w:val="a1"/>
      </w:pPr>
      <w:r w:rsidRPr="00883106">
        <w:t>формирование отчётов о проведённых методических мероприятиях за указанный период (квартал, месяц) в формате *</w:t>
      </w:r>
      <w:r w:rsidR="00270258">
        <w:t>.</w:t>
      </w:r>
      <w:r w:rsidRPr="00883106">
        <w:t>xlsx или *.pdf;</w:t>
      </w:r>
    </w:p>
    <w:p w14:paraId="26E360BE" w14:textId="45A74D09" w:rsidR="002B55F5" w:rsidRPr="00883106" w:rsidRDefault="00D827E8" w:rsidP="00883106">
      <w:pPr>
        <w:pStyle w:val="a1"/>
      </w:pPr>
      <w:r>
        <w:t>с</w:t>
      </w:r>
      <w:r w:rsidR="002B55F5" w:rsidRPr="00883106">
        <w:t>ортировка методических мероприятий по дате, теме и результатам</w:t>
      </w:r>
      <w:r w:rsidRPr="00D827E8">
        <w:t>;</w:t>
      </w:r>
    </w:p>
    <w:p w14:paraId="36D68BD6" w14:textId="461A8154" w:rsidR="007B173C" w:rsidRDefault="00D827E8" w:rsidP="007B173C">
      <w:pPr>
        <w:pStyle w:val="a1"/>
      </w:pPr>
      <w:r>
        <w:t>ф</w:t>
      </w:r>
      <w:r w:rsidR="002B55F5" w:rsidRPr="00883106">
        <w:t xml:space="preserve">ильтрация </w:t>
      </w:r>
      <w:r>
        <w:t xml:space="preserve">списка </w:t>
      </w:r>
      <w:r w:rsidR="002B55F5" w:rsidRPr="00883106">
        <w:t xml:space="preserve">методических мероприятий </w:t>
      </w:r>
      <w:r>
        <w:t>по</w:t>
      </w:r>
      <w:r w:rsidR="002B55F5" w:rsidRPr="00883106">
        <w:t xml:space="preserve"> </w:t>
      </w:r>
      <w:r>
        <w:t>временному диапозону</w:t>
      </w:r>
      <w:r w:rsidR="002B55F5" w:rsidRPr="00883106">
        <w:t xml:space="preserve"> (квартал, месяц, неделю, день)</w:t>
      </w:r>
      <w:r w:rsidR="00883106" w:rsidRPr="00883106">
        <w:t>,</w:t>
      </w:r>
      <w:r w:rsidR="002B55F5" w:rsidRPr="00883106">
        <w:t xml:space="preserve"> по </w:t>
      </w:r>
      <w:r>
        <w:t>ответственному</w:t>
      </w:r>
      <w:r w:rsidR="004E548B">
        <w:t xml:space="preserve"> лицу</w:t>
      </w:r>
      <w:r w:rsidR="00883106" w:rsidRPr="00883106">
        <w:t>,</w:t>
      </w:r>
      <w:r w:rsidR="002B55F5" w:rsidRPr="00883106">
        <w:t xml:space="preserve"> по результату</w:t>
      </w:r>
      <w:r>
        <w:t xml:space="preserve"> мероприятия</w:t>
      </w:r>
      <w:r w:rsidR="002B55F5" w:rsidRPr="00883106">
        <w:t>.</w:t>
      </w:r>
    </w:p>
    <w:p w14:paraId="1E2B4ED8" w14:textId="24A11333" w:rsidR="002B55F5" w:rsidRDefault="007B173C" w:rsidP="00883106">
      <w:pPr>
        <w:pStyle w:val="a2"/>
      </w:pPr>
      <w:r>
        <w:t>В целях обеспечения безопасности предусмотрена обязательная авторизация пользователей с разграничением прав доступа.</w:t>
      </w:r>
    </w:p>
    <w:p w14:paraId="499D5B7E" w14:textId="20007719" w:rsidR="007B173C" w:rsidRPr="007B173C" w:rsidRDefault="007B173C" w:rsidP="007B173C">
      <w:pPr>
        <w:pStyle w:val="a2"/>
      </w:pPr>
      <w:r w:rsidRPr="009E702D">
        <w:lastRenderedPageBreak/>
        <w:t>Учитель отмечает выполнение методических мероприятий</w:t>
      </w:r>
      <w:r w:rsidR="004E548B">
        <w:t xml:space="preserve"> и</w:t>
      </w:r>
      <w:r w:rsidRPr="009E702D">
        <w:t xml:space="preserve"> добавляет отчёты о проведённых методических мероприятиях;</w:t>
      </w:r>
    </w:p>
    <w:p w14:paraId="7E7C8490" w14:textId="442DD097" w:rsidR="002B55F5" w:rsidRPr="00883106" w:rsidRDefault="00883106" w:rsidP="009E702D">
      <w:pPr>
        <w:pStyle w:val="a2"/>
      </w:pPr>
      <w:r>
        <w:t>Руководитель</w:t>
      </w:r>
      <w:r w:rsidR="002B55F5" w:rsidRPr="009E702D">
        <w:t xml:space="preserve"> создаёт и редактирует планы по методической работе учителей, распределяет методические задачи по учителям</w:t>
      </w:r>
      <w:r w:rsidR="004E548B">
        <w:t xml:space="preserve"> и</w:t>
      </w:r>
      <w:r w:rsidRPr="00883106">
        <w:t xml:space="preserve"> </w:t>
      </w:r>
      <w:r w:rsidRPr="009E702D">
        <w:t>просматривает сводные отчёты о проведённых методических.</w:t>
      </w:r>
    </w:p>
    <w:p w14:paraId="52DFD61D" w14:textId="2095268B" w:rsidR="002B55F5" w:rsidRDefault="00883106" w:rsidP="009E702D">
      <w:pPr>
        <w:pStyle w:val="a2"/>
      </w:pPr>
      <w:r>
        <w:t>Администратор</w:t>
      </w:r>
      <w:r w:rsidR="002B55F5" w:rsidRPr="009E702D">
        <w:t xml:space="preserve"> </w:t>
      </w:r>
      <w:r w:rsidR="004E548B">
        <w:t>отвечает за настройку прав доступа</w:t>
      </w:r>
      <w:r w:rsidR="00AA0CBD" w:rsidRPr="00AA0CBD">
        <w:t xml:space="preserve">, </w:t>
      </w:r>
      <w:r w:rsidR="006B693D">
        <w:t xml:space="preserve">а именно добавление, редактирование и удаление </w:t>
      </w:r>
      <w:r w:rsidR="004E548B">
        <w:t xml:space="preserve"> ифнормации о </w:t>
      </w:r>
      <w:r w:rsidR="006B693D">
        <w:t>пользоват</w:t>
      </w:r>
      <w:r w:rsidR="004E548B">
        <w:t>елях.</w:t>
      </w:r>
    </w:p>
    <w:p w14:paraId="3EABC7DC" w14:textId="2D3751B7" w:rsidR="006B693D" w:rsidRDefault="006B693D" w:rsidP="009E702D">
      <w:pPr>
        <w:pStyle w:val="a2"/>
      </w:pPr>
      <w:r>
        <w:t>На рисунке 1 представлена диаграмма прецедентов</w:t>
      </w:r>
      <w:r w:rsidR="004E548B">
        <w:t xml:space="preserve"> для разрабатываемой системы</w:t>
      </w:r>
      <w:r>
        <w:t>.</w:t>
      </w:r>
    </w:p>
    <w:p w14:paraId="7A76A2C5" w14:textId="343C0889" w:rsidR="006B693D" w:rsidRDefault="00DE1BA2" w:rsidP="00DE1BA2">
      <w:pPr>
        <w:pStyle w:val="a9"/>
      </w:pPr>
      <w:r>
        <w:drawing>
          <wp:inline distT="0" distB="0" distL="0" distR="0" wp14:anchorId="0F51DC8D" wp14:editId="5250817E">
            <wp:extent cx="3438078" cy="4959927"/>
            <wp:effectExtent l="0" t="0" r="0" b="0"/>
            <wp:docPr id="69225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392" cy="500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22D9" w14:textId="7B965C2E" w:rsidR="006B693D" w:rsidRDefault="006B693D" w:rsidP="006B693D">
      <w:pPr>
        <w:pStyle w:val="aa"/>
      </w:pPr>
      <w:r>
        <w:t xml:space="preserve">Рисунок 1 </w:t>
      </w:r>
      <w:r w:rsidRPr="009E702D">
        <w:t>—</w:t>
      </w:r>
      <w:r>
        <w:t xml:space="preserve"> диаграмма прецедентов.</w:t>
      </w:r>
    </w:p>
    <w:p w14:paraId="3079F555" w14:textId="0834037E" w:rsidR="000C56E9" w:rsidRPr="000C56E9" w:rsidRDefault="000C56E9" w:rsidP="000C56E9">
      <w:pPr>
        <w:pStyle w:val="Heading2"/>
      </w:pPr>
      <w:r>
        <w:lastRenderedPageBreak/>
        <w:t>Выбор состава программных и технических средств</w:t>
      </w:r>
    </w:p>
    <w:p w14:paraId="3DB6CCC3" w14:textId="4740F655" w:rsidR="00AA0CBD" w:rsidRDefault="0007423B" w:rsidP="009E702D">
      <w:pPr>
        <w:pStyle w:val="a2"/>
      </w:pPr>
      <w:r>
        <w:t xml:space="preserve">Согласно поставленной цели проекта необходимо разработать </w:t>
      </w:r>
      <w:r w:rsidR="00FE5BDE">
        <w:t>веб-приложение</w:t>
      </w:r>
      <w:r>
        <w:t>.</w:t>
      </w:r>
    </w:p>
    <w:p w14:paraId="18931184" w14:textId="5E7EC2E7" w:rsidR="0007423B" w:rsidRDefault="00FE5BDE" w:rsidP="009E702D">
      <w:pPr>
        <w:pStyle w:val="a2"/>
      </w:pPr>
      <w:r>
        <w:t>Веб-приложение</w:t>
      </w:r>
      <w:r w:rsidR="0007423B">
        <w:t xml:space="preserve"> будет доступн</w:t>
      </w:r>
      <w:r>
        <w:t>о</w:t>
      </w:r>
      <w:r w:rsidR="0007423B">
        <w:t xml:space="preserve"> для работы в браузере на персонональном компьютере, так и на мобильном устройстве.</w:t>
      </w:r>
    </w:p>
    <w:p w14:paraId="156A137B" w14:textId="5449DA40" w:rsidR="003B43D6" w:rsidRDefault="00E01C43" w:rsidP="003B43D6">
      <w:pPr>
        <w:pStyle w:val="a2"/>
      </w:pPr>
      <w:r>
        <w:t xml:space="preserve">В </w:t>
      </w:r>
      <w:r w:rsidR="008056D6">
        <w:t>клиентской части</w:t>
      </w:r>
      <w:r>
        <w:t xml:space="preserve"> будет использовано</w:t>
      </w:r>
      <w:r w:rsidR="008056D6" w:rsidRPr="003B43D6">
        <w:rPr>
          <w:highlight w:val="yellow"/>
        </w:rPr>
        <w:t>.</w:t>
      </w:r>
    </w:p>
    <w:p w14:paraId="6BD4FFBD" w14:textId="4336F4A6" w:rsidR="0007423B" w:rsidRDefault="00E01C43" w:rsidP="009E702D">
      <w:pPr>
        <w:pStyle w:val="a2"/>
      </w:pPr>
      <w:r>
        <w:t xml:space="preserve">Для создания </w:t>
      </w:r>
      <w:r w:rsidR="003607D6">
        <w:t xml:space="preserve">БД </w:t>
      </w:r>
      <w:r w:rsidR="0007423B">
        <w:t xml:space="preserve">выбрана </w:t>
      </w:r>
      <w:r>
        <w:t xml:space="preserve">СУБД </w:t>
      </w:r>
      <w:r w:rsidR="0007423B">
        <w:rPr>
          <w:lang w:val="en-US"/>
        </w:rPr>
        <w:t>MSSQL</w:t>
      </w:r>
      <w:r w:rsidR="0007423B" w:rsidRPr="0007423B">
        <w:t xml:space="preserve">, </w:t>
      </w:r>
      <w:r w:rsidR="0007423B">
        <w:t>которая</w:t>
      </w:r>
      <w:r w:rsidR="0007423B" w:rsidRPr="0007423B">
        <w:t xml:space="preserve"> выделяется высокой скоростью обработки запросов, надежностью хранения и защиты информации c помощью шифрования и контроля доступа, а также возможностью масштабирования при увеличении объемов данных.</w:t>
      </w:r>
    </w:p>
    <w:p w14:paraId="35C2B6A4" w14:textId="3098EA28" w:rsidR="006E02C6" w:rsidRDefault="00D827E8" w:rsidP="008056D6">
      <w:pPr>
        <w:pStyle w:val="a2"/>
      </w:pPr>
      <w:r>
        <w:t>Для создания</w:t>
      </w:r>
      <w:r w:rsidR="003607D6">
        <w:t xml:space="preserve"> серверной</w:t>
      </w:r>
      <w:r w:rsidR="008056D6">
        <w:t xml:space="preserve"> части</w:t>
      </w:r>
      <w:r>
        <w:t xml:space="preserve"> </w:t>
      </w:r>
      <w:r w:rsidR="003607D6">
        <w:t xml:space="preserve">приложения </w:t>
      </w:r>
      <w:r>
        <w:t>будет</w:t>
      </w:r>
      <w:r w:rsidR="008056D6">
        <w:t xml:space="preserve"> </w:t>
      </w:r>
      <w:r w:rsidR="003607D6">
        <w:t>использоваться</w:t>
      </w:r>
      <w:r w:rsidR="008056D6" w:rsidRPr="008056D6">
        <w:t xml:space="preserve"> Node.js и</w:t>
      </w:r>
      <w:r w:rsidR="008056D6">
        <w:t xml:space="preserve"> фреймворк</w:t>
      </w:r>
      <w:r w:rsidR="008056D6" w:rsidRPr="008056D6">
        <w:t xml:space="preserve"> Express.js, </w:t>
      </w:r>
      <w:r w:rsidR="003607D6">
        <w:t>что</w:t>
      </w:r>
      <w:r w:rsidR="008056D6" w:rsidRPr="008056D6">
        <w:t xml:space="preserve"> обеспечи</w:t>
      </w:r>
      <w:r w:rsidR="003607D6">
        <w:t>т</w:t>
      </w:r>
      <w:r w:rsidR="008056D6" w:rsidRPr="008056D6">
        <w:t xml:space="preserve"> быструю передачу данных и удобное масштабирование</w:t>
      </w:r>
      <w:r w:rsidR="003607D6">
        <w:t xml:space="preserve"> приложения</w:t>
      </w:r>
      <w:r w:rsidR="008056D6" w:rsidRPr="008056D6">
        <w:t>.</w:t>
      </w:r>
      <w:r w:rsidR="006E02C6" w:rsidRPr="006E02C6">
        <w:rPr>
          <w:kern w:val="0"/>
          <w14:ligatures w14:val="none"/>
        </w:rPr>
        <w:t xml:space="preserve"> </w:t>
      </w:r>
      <w:r w:rsidR="006E02C6" w:rsidRPr="006E02C6">
        <w:t>Для контейнеризации и упрощения развёртывания серверной части будет использоваться Docker</w:t>
      </w:r>
      <w:r w:rsidR="006E02C6">
        <w:t>.</w:t>
      </w:r>
    </w:p>
    <w:p w14:paraId="774DEC82" w14:textId="2EB37600" w:rsidR="008056D6" w:rsidRPr="008056D6" w:rsidRDefault="008056D6" w:rsidP="008056D6">
      <w:pPr>
        <w:pStyle w:val="a2"/>
      </w:pPr>
      <w:r w:rsidRPr="008056D6">
        <w:t>Для функционирования системы на стороне сервера необходимы следующие программные и технические средства:</w:t>
      </w:r>
    </w:p>
    <w:p w14:paraId="03772108" w14:textId="20611963" w:rsidR="008056D6" w:rsidRPr="008056D6" w:rsidRDefault="008056D6" w:rsidP="003607D6">
      <w:pPr>
        <w:pStyle w:val="a1"/>
      </w:pPr>
      <w:r w:rsidRPr="008056D6">
        <w:t xml:space="preserve">операционная система </w:t>
      </w:r>
      <w:r w:rsidR="00BD72A4">
        <w:rPr>
          <w:lang w:val="en-US"/>
        </w:rPr>
        <w:t xml:space="preserve">Windows Server 2016 </w:t>
      </w:r>
      <w:r w:rsidR="00BD72A4">
        <w:t xml:space="preserve">или </w:t>
      </w:r>
      <w:r w:rsidR="00BD72A4">
        <w:rPr>
          <w:lang w:val="en-US"/>
        </w:rPr>
        <w:t>Windows Server 2019</w:t>
      </w:r>
      <w:r w:rsidR="003607D6" w:rsidRPr="003607D6">
        <w:t>;</w:t>
      </w:r>
    </w:p>
    <w:p w14:paraId="0C3ACF4E" w14:textId="4F22D9FC" w:rsidR="008056D6" w:rsidRPr="008056D6" w:rsidRDefault="008056D6" w:rsidP="003607D6">
      <w:pPr>
        <w:pStyle w:val="a1"/>
      </w:pPr>
      <w:r w:rsidRPr="008056D6">
        <w:t>Node.js версии не ниже 18.0, Express.js — последней стабильной версии</w:t>
      </w:r>
      <w:r w:rsidR="003607D6" w:rsidRPr="003607D6">
        <w:t>;</w:t>
      </w:r>
    </w:p>
    <w:p w14:paraId="08579420" w14:textId="3071C7B1" w:rsidR="008056D6" w:rsidRPr="008056D6" w:rsidRDefault="008056D6" w:rsidP="003607D6">
      <w:pPr>
        <w:pStyle w:val="a1"/>
      </w:pPr>
      <w:r w:rsidRPr="008056D6">
        <w:t>процессор с тактовой частотой не ниже 2 ГГц</w:t>
      </w:r>
      <w:r w:rsidR="00412F22" w:rsidRPr="00412F22">
        <w:t>;</w:t>
      </w:r>
    </w:p>
    <w:p w14:paraId="22DA462D" w14:textId="4FDB188A" w:rsidR="008056D6" w:rsidRPr="008056D6" w:rsidRDefault="008056D6" w:rsidP="003607D6">
      <w:pPr>
        <w:pStyle w:val="a1"/>
      </w:pPr>
      <w:r w:rsidRPr="008056D6">
        <w:t>4 ГБ оперативной памяти</w:t>
      </w:r>
      <w:r w:rsidR="00412F22">
        <w:rPr>
          <w:lang w:val="en-US"/>
        </w:rPr>
        <w:t>;</w:t>
      </w:r>
    </w:p>
    <w:p w14:paraId="2AC2E8D1" w14:textId="4B7E6CC2" w:rsidR="008056D6" w:rsidRPr="008056D6" w:rsidRDefault="008056D6" w:rsidP="003607D6">
      <w:pPr>
        <w:pStyle w:val="a1"/>
      </w:pPr>
      <w:r w:rsidRPr="008056D6">
        <w:t xml:space="preserve">не менее </w:t>
      </w:r>
      <w:r w:rsidR="00192199">
        <w:t>25</w:t>
      </w:r>
      <w:r w:rsidRPr="008056D6">
        <w:t xml:space="preserve"> ГБ свободного дискового пространства</w:t>
      </w:r>
      <w:r w:rsidR="00412F22" w:rsidRPr="00412F22">
        <w:t>;</w:t>
      </w:r>
    </w:p>
    <w:p w14:paraId="5ECA0E88" w14:textId="59B88077" w:rsidR="003607D6" w:rsidRPr="003607D6" w:rsidRDefault="008056D6" w:rsidP="003607D6">
      <w:pPr>
        <w:pStyle w:val="a1"/>
        <w:rPr>
          <w:lang w:val="en-US"/>
        </w:rPr>
      </w:pPr>
      <w:r w:rsidRPr="008056D6">
        <w:t>постоянное интернет-соединение.</w:t>
      </w:r>
    </w:p>
    <w:p w14:paraId="71DFAFCC" w14:textId="2A9A7DFC" w:rsidR="003607D6" w:rsidRPr="003607D6" w:rsidRDefault="003607D6" w:rsidP="003607D6">
      <w:pPr>
        <w:pStyle w:val="a1"/>
        <w:numPr>
          <w:ilvl w:val="0"/>
          <w:numId w:val="0"/>
        </w:numPr>
        <w:ind w:firstLine="709"/>
      </w:pPr>
      <w:r>
        <w:t>Для функционирования системы на стороне клиента необходимы</w:t>
      </w:r>
      <w:r w:rsidRPr="003607D6">
        <w:t>:</w:t>
      </w:r>
    </w:p>
    <w:p w14:paraId="70F0F6A7" w14:textId="3BD92355" w:rsidR="00B5076D" w:rsidRPr="001553D4" w:rsidRDefault="003607D6" w:rsidP="002B55F5">
      <w:pPr>
        <w:pStyle w:val="a1"/>
      </w:pPr>
      <w:r>
        <w:t xml:space="preserve">Браузер с  поддержкой </w:t>
      </w:r>
      <w:r>
        <w:rPr>
          <w:lang w:val="en-US"/>
        </w:rPr>
        <w:t>HTML</w:t>
      </w:r>
      <w:r w:rsidRPr="003607D6">
        <w:t xml:space="preserve">5 </w:t>
      </w:r>
      <w:r>
        <w:t xml:space="preserve">и </w:t>
      </w:r>
      <w:r>
        <w:rPr>
          <w:lang w:val="en-US"/>
        </w:rPr>
        <w:t>CSS</w:t>
      </w:r>
      <w:r>
        <w:t>3</w:t>
      </w:r>
      <w:bookmarkEnd w:id="0"/>
    </w:p>
    <w:p w14:paraId="46BCA582" w14:textId="1A69A800" w:rsidR="001553D4" w:rsidRDefault="001553D4" w:rsidP="001553D4">
      <w:pPr>
        <w:pStyle w:val="a1"/>
        <w:numPr>
          <w:ilvl w:val="0"/>
          <w:numId w:val="0"/>
        </w:numPr>
        <w:ind w:left="709"/>
      </w:pPr>
      <w:r>
        <w:t>Для функционирования системы на стороне клиента необходимы следующие программные и технические средства</w:t>
      </w:r>
      <w:r w:rsidRPr="001553D4">
        <w:t>:</w:t>
      </w:r>
    </w:p>
    <w:p w14:paraId="4102227A" w14:textId="2A770BD4" w:rsidR="00A36A8A" w:rsidRPr="0088525B" w:rsidRDefault="00A36A8A" w:rsidP="0088525B">
      <w:pPr>
        <w:pStyle w:val="a1"/>
      </w:pPr>
      <w:r w:rsidRPr="0088525B">
        <w:t>операционные системы: Windows, macOS, Linux;</w:t>
      </w:r>
    </w:p>
    <w:p w14:paraId="08A1956B" w14:textId="3FE64CCA" w:rsidR="00A36A8A" w:rsidRPr="00BA48C7" w:rsidRDefault="00A36A8A" w:rsidP="0088525B">
      <w:pPr>
        <w:pStyle w:val="a1"/>
        <w:rPr>
          <w:lang w:val="en-US"/>
        </w:rPr>
      </w:pPr>
      <w:r w:rsidRPr="0088525B">
        <w:t>браузер</w:t>
      </w:r>
      <w:r w:rsidRPr="00BA48C7">
        <w:rPr>
          <w:lang w:val="en-US"/>
        </w:rPr>
        <w:t>: Google Chrome, Yandex Browser, Opera, Microsoft Edge;</w:t>
      </w:r>
    </w:p>
    <w:p w14:paraId="3371BED1" w14:textId="289289DA" w:rsidR="0006566C" w:rsidRPr="0088525B" w:rsidRDefault="00A36A8A" w:rsidP="0006566C">
      <w:pPr>
        <w:pStyle w:val="a1"/>
      </w:pPr>
      <w:r w:rsidRPr="0088525B">
        <w:lastRenderedPageBreak/>
        <w:t>процессор: минимум 2 ядра;</w:t>
      </w:r>
    </w:p>
    <w:p w14:paraId="683AE66D" w14:textId="2E3FE532" w:rsidR="00A36A8A" w:rsidRPr="0088525B" w:rsidRDefault="00A36A8A" w:rsidP="0088525B">
      <w:pPr>
        <w:pStyle w:val="a1"/>
      </w:pPr>
      <w:r w:rsidRPr="0088525B">
        <w:t>оперативная память: не менее 2 ГБ;</w:t>
      </w:r>
    </w:p>
    <w:p w14:paraId="496CEEB2" w14:textId="7B904299" w:rsidR="00A36A8A" w:rsidRPr="0088525B" w:rsidRDefault="00A36A8A" w:rsidP="0088525B">
      <w:pPr>
        <w:pStyle w:val="a1"/>
      </w:pPr>
      <w:r w:rsidRPr="0088525B">
        <w:t>интернет-соединение: широкополосный доступ с минимальной скоростью 1 Мбит/с.</w:t>
      </w:r>
    </w:p>
    <w:p w14:paraId="0C5158EE" w14:textId="77777777" w:rsidR="0088525B" w:rsidRPr="0088525B" w:rsidRDefault="0088525B" w:rsidP="001553D4">
      <w:pPr>
        <w:pStyle w:val="a1"/>
        <w:numPr>
          <w:ilvl w:val="0"/>
          <w:numId w:val="0"/>
        </w:numPr>
        <w:ind w:left="709"/>
      </w:pPr>
    </w:p>
    <w:p w14:paraId="2141BCBD" w14:textId="47172DEB" w:rsidR="00A36A8A" w:rsidRPr="00A36A8A" w:rsidRDefault="00A36A8A" w:rsidP="00A36A8A">
      <w:pPr>
        <w:pStyle w:val="a1"/>
        <w:numPr>
          <w:ilvl w:val="0"/>
          <w:numId w:val="0"/>
        </w:numPr>
        <w:ind w:firstLine="709"/>
      </w:pPr>
    </w:p>
    <w:p w14:paraId="26427D97" w14:textId="77777777" w:rsidR="00B5076D" w:rsidRPr="00A36A8A" w:rsidRDefault="00B5076D" w:rsidP="00B5076D">
      <w:pPr>
        <w:pStyle w:val="a1"/>
        <w:numPr>
          <w:ilvl w:val="0"/>
          <w:numId w:val="0"/>
        </w:numPr>
        <w:ind w:left="709"/>
      </w:pPr>
    </w:p>
    <w:p w14:paraId="1C81CDE9" w14:textId="3AC52668" w:rsidR="00B5076D" w:rsidRPr="00A36A8A" w:rsidRDefault="00B5076D">
      <w:pPr>
        <w:spacing w:after="160" w:line="259" w:lineRule="auto"/>
        <w:jc w:val="left"/>
      </w:pPr>
      <w:r w:rsidRPr="00A36A8A">
        <w:br w:type="page"/>
      </w:r>
    </w:p>
    <w:p w14:paraId="4104D531" w14:textId="77777777" w:rsidR="007C1261" w:rsidRDefault="007C1261" w:rsidP="007C1261">
      <w:pPr>
        <w:pStyle w:val="Heading1"/>
      </w:pPr>
      <w:r>
        <w:lastRenderedPageBreak/>
        <w:t>Проектирование программного обеспечения</w:t>
      </w:r>
    </w:p>
    <w:p w14:paraId="7AA9CA01" w14:textId="3E09356F" w:rsidR="007C1261" w:rsidRDefault="007C1261" w:rsidP="007C1261">
      <w:pPr>
        <w:pStyle w:val="Heading2"/>
      </w:pPr>
      <w:r>
        <w:t>Проектирование интерфейса пользователя</w:t>
      </w:r>
    </w:p>
    <w:p w14:paraId="62393E2B" w14:textId="4120F19F" w:rsidR="007C1261" w:rsidRDefault="007C1261" w:rsidP="007C1261">
      <w:pPr>
        <w:pStyle w:val="a2"/>
      </w:pPr>
      <w:r>
        <w:t xml:space="preserve">В рамках разработки веб-приложения создан интерфейс пользователя в виде макета при помощи </w:t>
      </w:r>
      <w:r>
        <w:rPr>
          <w:lang w:val="en-US"/>
        </w:rPr>
        <w:t>Figma</w:t>
      </w:r>
      <w:r w:rsidRPr="007C1261">
        <w:t xml:space="preserve">. </w:t>
      </w:r>
      <w:r>
        <w:t>Эти макеты позволяют наглядно представить структуру приложения, его основные элементы и возможности.</w:t>
      </w:r>
    </w:p>
    <w:p w14:paraId="069A8847" w14:textId="6C6FDA33" w:rsidR="007C1261" w:rsidRPr="00D50BFF" w:rsidRDefault="007C1261" w:rsidP="007C1261">
      <w:pPr>
        <w:pStyle w:val="a2"/>
      </w:pPr>
      <w:r>
        <w:t>На рис</w:t>
      </w:r>
      <w:r w:rsidR="00EC1E14">
        <w:t>у</w:t>
      </w:r>
      <w:r>
        <w:t>нке 2 представлены макет страниц</w:t>
      </w:r>
      <w:r w:rsidR="001553D4">
        <w:t xml:space="preserve"> </w:t>
      </w:r>
      <w:r w:rsidR="001553D4" w:rsidRPr="001553D4">
        <w:t>“</w:t>
      </w:r>
      <w:r w:rsidR="001553D4">
        <w:t>Авторизация</w:t>
      </w:r>
      <w:r w:rsidR="001553D4" w:rsidRPr="001553D4">
        <w:t xml:space="preserve">”, </w:t>
      </w:r>
      <w:r w:rsidR="00D50BFF" w:rsidRPr="00D50BFF">
        <w:t>“</w:t>
      </w:r>
      <w:r w:rsidR="00D50BFF">
        <w:t>Вид учителя</w:t>
      </w:r>
      <w:r w:rsidR="00D50BFF" w:rsidRPr="00D50BFF">
        <w:t>”</w:t>
      </w:r>
      <w:r w:rsidR="00D50BFF">
        <w:t xml:space="preserve">, </w:t>
      </w:r>
      <w:r w:rsidR="00D50BFF" w:rsidRPr="00D50BFF">
        <w:t>“</w:t>
      </w:r>
      <w:r w:rsidR="00D50BFF">
        <w:t>Вид руководителя</w:t>
      </w:r>
      <w:r w:rsidR="00D50BFF" w:rsidRPr="00D50BFF">
        <w:t>”</w:t>
      </w:r>
      <w:r w:rsidR="00D50BFF">
        <w:t xml:space="preserve">, </w:t>
      </w:r>
      <w:r w:rsidR="00D50BFF" w:rsidRPr="00D50BFF">
        <w:t>“</w:t>
      </w:r>
      <w:r w:rsidR="00D50BFF">
        <w:t>Вид администратора</w:t>
      </w:r>
      <w:r w:rsidR="00D50BFF" w:rsidRPr="00D50BFF">
        <w:t>”</w:t>
      </w:r>
      <w:r w:rsidR="00D50BFF">
        <w:t>.</w:t>
      </w:r>
    </w:p>
    <w:p w14:paraId="3A23AC91" w14:textId="09673A09" w:rsidR="00F543A0" w:rsidRDefault="00E21D24" w:rsidP="001553D4">
      <w:pPr>
        <w:pStyle w:val="a9"/>
        <w:rPr>
          <w:lang w:val="en-US"/>
        </w:rPr>
      </w:pPr>
      <w:r w:rsidRPr="00E21D24">
        <w:rPr>
          <w:lang w:val="en-US"/>
        </w:rPr>
        <w:drawing>
          <wp:inline distT="0" distB="0" distL="0" distR="0" wp14:anchorId="5D0F3C55" wp14:editId="63B1BECD">
            <wp:extent cx="5939790" cy="4632325"/>
            <wp:effectExtent l="0" t="0" r="3810" b="0"/>
            <wp:docPr id="147967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75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3E38" w14:textId="62817C10" w:rsidR="001553D4" w:rsidRDefault="001553D4" w:rsidP="001553D4">
      <w:pPr>
        <w:pStyle w:val="aa"/>
      </w:pPr>
      <w:r>
        <w:t xml:space="preserve">Рисунок 2 – </w:t>
      </w:r>
      <w:r>
        <w:rPr>
          <w:lang w:val="en-US"/>
        </w:rPr>
        <w:t>Figma</w:t>
      </w:r>
      <w:r w:rsidRPr="001553D4">
        <w:t xml:space="preserve">. </w:t>
      </w:r>
      <w:r>
        <w:t xml:space="preserve">Макет страниц авторизации, </w:t>
      </w:r>
      <w:r w:rsidR="00D50BFF">
        <w:t>вид учителя, вид руководителя, вид администратора</w:t>
      </w:r>
      <w:r w:rsidR="009F56D4">
        <w:t>.</w:t>
      </w:r>
    </w:p>
    <w:p w14:paraId="75ADEDCE" w14:textId="2BA816D4" w:rsidR="00BA48C7" w:rsidRDefault="00BA48C7" w:rsidP="006676AB">
      <w:pPr>
        <w:pStyle w:val="Heading2"/>
      </w:pPr>
      <w:r>
        <w:lastRenderedPageBreak/>
        <w:t>Разработка архитектуры программного обеспечения</w:t>
      </w:r>
    </w:p>
    <w:p w14:paraId="60AA0AC6" w14:textId="46326A85" w:rsidR="00BA48C7" w:rsidRPr="00A634C0" w:rsidRDefault="00BA48C7" w:rsidP="00BA48C7">
      <w:pPr>
        <w:pStyle w:val="a2"/>
      </w:pPr>
      <w:r>
        <w:t>Веб-приложение предназначено для учителей и руководителей среднего общего образования. Оно построено на клиент-серверной модели и включается в себя три основных компонента</w:t>
      </w:r>
      <w:r w:rsidRPr="00BA48C7">
        <w:t>:</w:t>
      </w:r>
      <w:r>
        <w:t xml:space="preserve"> клиент, сервер и БД. Клиентская часть реализованна с использованием </w:t>
      </w:r>
      <w:r>
        <w:rPr>
          <w:lang w:val="en-US"/>
        </w:rPr>
        <w:t>HTML</w:t>
      </w:r>
      <w:r w:rsidRPr="00BA48C7">
        <w:t xml:space="preserve"> </w:t>
      </w:r>
      <w:r>
        <w:t xml:space="preserve">и </w:t>
      </w:r>
      <w:r>
        <w:rPr>
          <w:lang w:val="en-US"/>
        </w:rPr>
        <w:t>CSS</w:t>
      </w:r>
      <w:r>
        <w:t>.</w:t>
      </w:r>
      <w:r w:rsidRPr="00BA48C7">
        <w:t xml:space="preserve"> </w:t>
      </w:r>
      <w:r>
        <w:t xml:space="preserve">И взаимодействует с </w:t>
      </w:r>
      <w:r>
        <w:rPr>
          <w:lang w:val="en-US"/>
        </w:rPr>
        <w:t>API</w:t>
      </w:r>
      <w:r w:rsidRPr="00BA48C7">
        <w:t xml:space="preserve"> </w:t>
      </w:r>
      <w:r>
        <w:t xml:space="preserve">через </w:t>
      </w:r>
      <w:r>
        <w:rPr>
          <w:lang w:val="en-US"/>
        </w:rPr>
        <w:t>JS</w:t>
      </w:r>
      <w:r>
        <w:t xml:space="preserve"> для передачи данных. Серверная часть включает в себя основу на </w:t>
      </w:r>
      <w:r>
        <w:rPr>
          <w:lang w:val="en-US"/>
        </w:rPr>
        <w:t>ASP</w:t>
      </w:r>
      <w:r w:rsidRPr="00BA48C7">
        <w:t>.</w:t>
      </w:r>
      <w:r>
        <w:rPr>
          <w:lang w:val="en-US"/>
        </w:rPr>
        <w:t>NET</w:t>
      </w:r>
      <w:r w:rsidRPr="00BA48C7">
        <w:t xml:space="preserve"> </w:t>
      </w:r>
      <w:r>
        <w:rPr>
          <w:lang w:val="en-US"/>
        </w:rPr>
        <w:t>WEB</w:t>
      </w:r>
      <w:r w:rsidRPr="00BA48C7">
        <w:t xml:space="preserve"> </w:t>
      </w:r>
      <w:r>
        <w:rPr>
          <w:lang w:val="en-US"/>
        </w:rPr>
        <w:t>API</w:t>
      </w:r>
      <w:r w:rsidRPr="00BA48C7">
        <w:t xml:space="preserve">, </w:t>
      </w:r>
      <w:r>
        <w:t xml:space="preserve">обрабатывает входящие запросы и взаимодействует с БД </w:t>
      </w:r>
      <w:r>
        <w:rPr>
          <w:lang w:val="en-US"/>
        </w:rPr>
        <w:t>MSSQL</w:t>
      </w:r>
      <w:r w:rsidRPr="00BA48C7">
        <w:t xml:space="preserve"> </w:t>
      </w:r>
      <w:r>
        <w:t>для хранения и извлечения информации.</w:t>
      </w:r>
      <w:r w:rsidR="00D524CD" w:rsidRPr="00D524CD">
        <w:t xml:space="preserve"> </w:t>
      </w:r>
      <w:r w:rsidR="00D524CD">
        <w:t xml:space="preserve">БД служит хранилищем данных системы, а сервер возвращает результат клиенту в формате </w:t>
      </w:r>
      <w:r w:rsidR="00D524CD">
        <w:rPr>
          <w:lang w:val="en-US"/>
        </w:rPr>
        <w:t>JSON</w:t>
      </w:r>
      <w:r w:rsidR="00D524CD" w:rsidRPr="00D524CD">
        <w:t>.</w:t>
      </w:r>
    </w:p>
    <w:p w14:paraId="7385D2D7" w14:textId="056CEAC0" w:rsidR="00134748" w:rsidRDefault="00F86D16" w:rsidP="00F86D16">
      <w:pPr>
        <w:pStyle w:val="Heading2"/>
      </w:pPr>
      <w:r>
        <w:t>Проектирование БД</w:t>
      </w:r>
    </w:p>
    <w:p w14:paraId="3FC1EF5C" w14:textId="7652F216" w:rsidR="00134748" w:rsidRPr="00800C89" w:rsidRDefault="008B1836" w:rsidP="008B1836">
      <w:pPr>
        <w:pStyle w:val="a2"/>
      </w:pPr>
      <w:r>
        <w:t xml:space="preserve">В рамках курсового проекта необходимо разработать БД для хранения информации о методических работах, отчётов по методическим работам. На рисунке </w:t>
      </w:r>
      <w:r w:rsidR="0076171A">
        <w:t>3</w:t>
      </w:r>
      <w:r w:rsidRPr="008B1836">
        <w:t xml:space="preserve"> </w:t>
      </w:r>
      <w:r>
        <w:t xml:space="preserve">в виде </w:t>
      </w:r>
      <w:r>
        <w:rPr>
          <w:lang w:val="en-US"/>
        </w:rPr>
        <w:t>ERD</w:t>
      </w:r>
      <w:r>
        <w:t>-диаграммы представлена физическая модель предметной области.</w:t>
      </w:r>
    </w:p>
    <w:p w14:paraId="0AF097BD" w14:textId="6AF90BC2" w:rsidR="008B1836" w:rsidRPr="000F03EF" w:rsidRDefault="000F03EF" w:rsidP="000F03EF">
      <w:pPr>
        <w:pStyle w:val="a9"/>
        <w:rPr>
          <w:lang w:val="en-US"/>
        </w:rPr>
      </w:pPr>
      <w:r w:rsidRPr="000F03EF">
        <w:rPr>
          <w:lang w:val="en-US"/>
        </w:rPr>
        <w:drawing>
          <wp:inline distT="0" distB="0" distL="0" distR="0" wp14:anchorId="2F30CCCA" wp14:editId="37732E25">
            <wp:extent cx="4941118" cy="3092824"/>
            <wp:effectExtent l="0" t="0" r="0" b="0"/>
            <wp:docPr id="131473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43" cy="316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E434" w14:textId="135CECB4" w:rsidR="008B1836" w:rsidRPr="008B1836" w:rsidRDefault="008B1836" w:rsidP="000F03EF">
      <w:pPr>
        <w:pStyle w:val="aa"/>
      </w:pPr>
      <w:r>
        <w:t xml:space="preserve">Рисунок </w:t>
      </w:r>
      <w:r w:rsidR="0076171A">
        <w:t>3</w:t>
      </w:r>
      <w:r w:rsidRPr="008B1836">
        <w:t xml:space="preserve"> – </w:t>
      </w:r>
      <w:r w:rsidR="008B0B95">
        <w:rPr>
          <w:lang w:val="en-US"/>
        </w:rPr>
        <w:t>MSSQL</w:t>
      </w:r>
      <w:r w:rsidRPr="008B1836">
        <w:t xml:space="preserve">. </w:t>
      </w:r>
      <w:r>
        <w:t>Физическая модель</w:t>
      </w:r>
      <w:r w:rsidR="009F56D4">
        <w:t>.</w:t>
      </w:r>
    </w:p>
    <w:p w14:paraId="0A0304E9" w14:textId="77777777" w:rsidR="004A5F0A" w:rsidRDefault="004A5F0A" w:rsidP="004018CC">
      <w:pPr>
        <w:pStyle w:val="a2"/>
      </w:pPr>
    </w:p>
    <w:p w14:paraId="1D2A17B3" w14:textId="77777777" w:rsidR="004A5F0A" w:rsidRDefault="004A5F0A" w:rsidP="004018CC">
      <w:pPr>
        <w:pStyle w:val="a2"/>
      </w:pPr>
    </w:p>
    <w:p w14:paraId="77CBAA84" w14:textId="028C455D" w:rsidR="004A5F0A" w:rsidRDefault="004A5F0A">
      <w:pPr>
        <w:spacing w:after="160" w:line="259" w:lineRule="auto"/>
        <w:jc w:val="left"/>
      </w:pPr>
      <w:r>
        <w:br w:type="page"/>
      </w:r>
    </w:p>
    <w:p w14:paraId="7B4875E2" w14:textId="67324154" w:rsidR="004A5F0A" w:rsidRDefault="004A5F0A" w:rsidP="004A5F0A">
      <w:pPr>
        <w:pStyle w:val="Heading1"/>
      </w:pPr>
      <w:r>
        <w:lastRenderedPageBreak/>
        <w:t>Разработка и интеграция модулей программного обеспечения</w:t>
      </w:r>
    </w:p>
    <w:p w14:paraId="3E578826" w14:textId="23B420DD" w:rsidR="004A5F0A" w:rsidRDefault="004A5F0A" w:rsidP="004A5F0A">
      <w:pPr>
        <w:pStyle w:val="Heading2"/>
        <w:rPr>
          <w:lang w:val="en-US"/>
        </w:rPr>
      </w:pPr>
      <w:r>
        <w:t>Разработка программных модулей</w:t>
      </w:r>
    </w:p>
    <w:p w14:paraId="170E7797" w14:textId="77777777" w:rsidR="00510283" w:rsidRPr="00510283" w:rsidRDefault="00510283" w:rsidP="00510283">
      <w:pPr>
        <w:pStyle w:val="a2"/>
        <w:rPr>
          <w:lang w:val="en-US"/>
        </w:rPr>
      </w:pPr>
    </w:p>
    <w:p w14:paraId="5A672259" w14:textId="77777777" w:rsidR="004A5F0A" w:rsidRPr="004018CC" w:rsidRDefault="004A5F0A" w:rsidP="004018CC">
      <w:pPr>
        <w:pStyle w:val="a2"/>
      </w:pPr>
    </w:p>
    <w:p w14:paraId="385F378D" w14:textId="3CDE56AD" w:rsidR="00B5076D" w:rsidRPr="007C1261" w:rsidRDefault="00B5076D" w:rsidP="007C1261">
      <w:pPr>
        <w:pStyle w:val="Heading1"/>
        <w:numPr>
          <w:ilvl w:val="0"/>
          <w:numId w:val="0"/>
        </w:numPr>
      </w:pPr>
    </w:p>
    <w:sectPr w:rsidR="00B5076D" w:rsidRPr="007C1261" w:rsidSect="007B1296">
      <w:footerReference w:type="defaul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F58CD" w14:textId="77777777" w:rsidR="009F1647" w:rsidRDefault="009F1647" w:rsidP="007B1296">
      <w:r>
        <w:separator/>
      </w:r>
    </w:p>
  </w:endnote>
  <w:endnote w:type="continuationSeparator" w:id="0">
    <w:p w14:paraId="5C4747B2" w14:textId="77777777" w:rsidR="009F1647" w:rsidRDefault="009F1647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42636BCD" w14:textId="4929B108" w:rsidR="00912717" w:rsidRDefault="0091271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0AE8">
          <w:rPr>
            <w:noProof/>
          </w:rPr>
          <w:t>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57A08" w14:textId="77777777" w:rsidR="009F1647" w:rsidRDefault="009F1647" w:rsidP="007B1296">
      <w:r>
        <w:separator/>
      </w:r>
    </w:p>
  </w:footnote>
  <w:footnote w:type="continuationSeparator" w:id="0">
    <w:p w14:paraId="7B21BB61" w14:textId="77777777" w:rsidR="009F1647" w:rsidRDefault="009F1647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1700"/>
        </w:tabs>
        <w:ind w:left="708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721314A"/>
    <w:multiLevelType w:val="multilevel"/>
    <w:tmpl w:val="DFAC4EF0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 w15:restartNumberingAfterBreak="0">
    <w:nsid w:val="0831780E"/>
    <w:multiLevelType w:val="multilevel"/>
    <w:tmpl w:val="2A3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429F7"/>
    <w:multiLevelType w:val="hybridMultilevel"/>
    <w:tmpl w:val="867495E2"/>
    <w:lvl w:ilvl="0" w:tplc="9DE27092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3A718B"/>
    <w:multiLevelType w:val="multilevel"/>
    <w:tmpl w:val="40D0ED6C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808E9"/>
    <w:multiLevelType w:val="hybridMultilevel"/>
    <w:tmpl w:val="D0E684DA"/>
    <w:lvl w:ilvl="0" w:tplc="F830DE26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2A14DB3"/>
    <w:multiLevelType w:val="multilevel"/>
    <w:tmpl w:val="6178AC84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4B4B52"/>
        <w:sz w:val="28"/>
        <w:szCs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A51A6A"/>
    <w:multiLevelType w:val="hybridMultilevel"/>
    <w:tmpl w:val="DEA2977C"/>
    <w:lvl w:ilvl="0" w:tplc="335CD47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A5FAFE3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3D4EA0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6382E2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550D66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65423D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C601E9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A3E5EB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CF27FE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0F8662E"/>
    <w:multiLevelType w:val="multilevel"/>
    <w:tmpl w:val="06B6DE38"/>
    <w:lvl w:ilvl="0">
      <w:numFmt w:val="bullet"/>
      <w:lvlText w:val="-"/>
      <w:lvlJc w:val="left"/>
      <w:pPr>
        <w:ind w:left="1457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7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9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1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3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5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7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9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17" w:hanging="360"/>
      </w:pPr>
      <w:rPr>
        <w:rFonts w:ascii="Wingdings" w:hAnsi="Wingdings"/>
      </w:rPr>
    </w:lvl>
  </w:abstractNum>
  <w:abstractNum w:abstractNumId="13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4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841527">
    <w:abstractNumId w:val="13"/>
  </w:num>
  <w:num w:numId="2" w16cid:durableId="70546626">
    <w:abstractNumId w:val="6"/>
  </w:num>
  <w:num w:numId="3" w16cid:durableId="1679885595">
    <w:abstractNumId w:val="4"/>
  </w:num>
  <w:num w:numId="4" w16cid:durableId="1287807573">
    <w:abstractNumId w:val="4"/>
    <w:lvlOverride w:ilvl="0">
      <w:startOverride w:val="1"/>
    </w:lvlOverride>
  </w:num>
  <w:num w:numId="5" w16cid:durableId="1771702189">
    <w:abstractNumId w:val="4"/>
    <w:lvlOverride w:ilvl="0">
      <w:startOverride w:val="1"/>
    </w:lvlOverride>
  </w:num>
  <w:num w:numId="6" w16cid:durableId="731730502">
    <w:abstractNumId w:val="9"/>
  </w:num>
  <w:num w:numId="7" w16cid:durableId="429786045">
    <w:abstractNumId w:val="10"/>
  </w:num>
  <w:num w:numId="8" w16cid:durableId="429816672">
    <w:abstractNumId w:val="3"/>
  </w:num>
  <w:num w:numId="9" w16cid:durableId="965740400">
    <w:abstractNumId w:val="0"/>
  </w:num>
  <w:num w:numId="10" w16cid:durableId="1423799411">
    <w:abstractNumId w:val="14"/>
  </w:num>
  <w:num w:numId="11" w16cid:durableId="2079791265">
    <w:abstractNumId w:val="4"/>
  </w:num>
  <w:num w:numId="12" w16cid:durableId="683551618">
    <w:abstractNumId w:val="5"/>
  </w:num>
  <w:num w:numId="13" w16cid:durableId="788089797">
    <w:abstractNumId w:val="1"/>
  </w:num>
  <w:num w:numId="14" w16cid:durableId="514806914">
    <w:abstractNumId w:val="12"/>
  </w:num>
  <w:num w:numId="15" w16cid:durableId="639728769">
    <w:abstractNumId w:val="11"/>
  </w:num>
  <w:num w:numId="16" w16cid:durableId="937638321">
    <w:abstractNumId w:val="8"/>
  </w:num>
  <w:num w:numId="17" w16cid:durableId="406396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79324598">
    <w:abstractNumId w:val="7"/>
  </w:num>
  <w:num w:numId="19" w16cid:durableId="1570964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76"/>
    <w:rsid w:val="00006D8A"/>
    <w:rsid w:val="0001009D"/>
    <w:rsid w:val="00010C3B"/>
    <w:rsid w:val="00015FB3"/>
    <w:rsid w:val="000226EA"/>
    <w:rsid w:val="00022EAD"/>
    <w:rsid w:val="0003639C"/>
    <w:rsid w:val="00046A82"/>
    <w:rsid w:val="00051931"/>
    <w:rsid w:val="000547B5"/>
    <w:rsid w:val="000640DA"/>
    <w:rsid w:val="0006566C"/>
    <w:rsid w:val="00067413"/>
    <w:rsid w:val="00070444"/>
    <w:rsid w:val="00071534"/>
    <w:rsid w:val="0007423B"/>
    <w:rsid w:val="00076A1C"/>
    <w:rsid w:val="00076AFA"/>
    <w:rsid w:val="00080074"/>
    <w:rsid w:val="000837F2"/>
    <w:rsid w:val="000839DF"/>
    <w:rsid w:val="00084431"/>
    <w:rsid w:val="000846B5"/>
    <w:rsid w:val="00092B4C"/>
    <w:rsid w:val="000934FE"/>
    <w:rsid w:val="000A3238"/>
    <w:rsid w:val="000B2040"/>
    <w:rsid w:val="000C03D0"/>
    <w:rsid w:val="000C56E9"/>
    <w:rsid w:val="000C597B"/>
    <w:rsid w:val="000D3CC4"/>
    <w:rsid w:val="000D4A9E"/>
    <w:rsid w:val="000E1CFD"/>
    <w:rsid w:val="000F03EF"/>
    <w:rsid w:val="000F2501"/>
    <w:rsid w:val="000F7C65"/>
    <w:rsid w:val="00104DC3"/>
    <w:rsid w:val="00107977"/>
    <w:rsid w:val="00121DE3"/>
    <w:rsid w:val="00122BE4"/>
    <w:rsid w:val="00122DF6"/>
    <w:rsid w:val="00122E3B"/>
    <w:rsid w:val="00126FE5"/>
    <w:rsid w:val="00134748"/>
    <w:rsid w:val="00135AB1"/>
    <w:rsid w:val="00143B3E"/>
    <w:rsid w:val="00154AC6"/>
    <w:rsid w:val="001553D4"/>
    <w:rsid w:val="00157D07"/>
    <w:rsid w:val="001602F5"/>
    <w:rsid w:val="001624EC"/>
    <w:rsid w:val="00171770"/>
    <w:rsid w:val="0018210A"/>
    <w:rsid w:val="001872D1"/>
    <w:rsid w:val="00192199"/>
    <w:rsid w:val="00194EFB"/>
    <w:rsid w:val="00196058"/>
    <w:rsid w:val="00197D48"/>
    <w:rsid w:val="00197EED"/>
    <w:rsid w:val="001A0DA2"/>
    <w:rsid w:val="001A3A72"/>
    <w:rsid w:val="001B17C1"/>
    <w:rsid w:val="001B5082"/>
    <w:rsid w:val="001B5A61"/>
    <w:rsid w:val="001B6001"/>
    <w:rsid w:val="001D0BBB"/>
    <w:rsid w:val="001D6D90"/>
    <w:rsid w:val="001E30F9"/>
    <w:rsid w:val="001E662B"/>
    <w:rsid w:val="001F0614"/>
    <w:rsid w:val="002003EC"/>
    <w:rsid w:val="002037EC"/>
    <w:rsid w:val="00214EB1"/>
    <w:rsid w:val="002210E4"/>
    <w:rsid w:val="00221C5C"/>
    <w:rsid w:val="0022213E"/>
    <w:rsid w:val="0022470A"/>
    <w:rsid w:val="00230654"/>
    <w:rsid w:val="002332E7"/>
    <w:rsid w:val="00234EB9"/>
    <w:rsid w:val="00244503"/>
    <w:rsid w:val="0025097D"/>
    <w:rsid w:val="0025391E"/>
    <w:rsid w:val="002552CE"/>
    <w:rsid w:val="00267E9D"/>
    <w:rsid w:val="002700FF"/>
    <w:rsid w:val="00270258"/>
    <w:rsid w:val="0027183F"/>
    <w:rsid w:val="0027590C"/>
    <w:rsid w:val="00282EE3"/>
    <w:rsid w:val="0029075A"/>
    <w:rsid w:val="0029092A"/>
    <w:rsid w:val="00291DB4"/>
    <w:rsid w:val="0029217B"/>
    <w:rsid w:val="002971EC"/>
    <w:rsid w:val="002B55F5"/>
    <w:rsid w:val="002C1BBA"/>
    <w:rsid w:val="002D4FFB"/>
    <w:rsid w:val="002D5F2F"/>
    <w:rsid w:val="002E1075"/>
    <w:rsid w:val="002E3001"/>
    <w:rsid w:val="002F1F23"/>
    <w:rsid w:val="003113EF"/>
    <w:rsid w:val="00313BD4"/>
    <w:rsid w:val="003140F3"/>
    <w:rsid w:val="0032213E"/>
    <w:rsid w:val="00322A4B"/>
    <w:rsid w:val="00324EBF"/>
    <w:rsid w:val="003322AF"/>
    <w:rsid w:val="00333DDD"/>
    <w:rsid w:val="00342034"/>
    <w:rsid w:val="003441EA"/>
    <w:rsid w:val="00350DEC"/>
    <w:rsid w:val="0035191E"/>
    <w:rsid w:val="0035648C"/>
    <w:rsid w:val="003607D6"/>
    <w:rsid w:val="003616AA"/>
    <w:rsid w:val="00362590"/>
    <w:rsid w:val="0038174E"/>
    <w:rsid w:val="00390F2E"/>
    <w:rsid w:val="0039218C"/>
    <w:rsid w:val="0039558B"/>
    <w:rsid w:val="003A0EA1"/>
    <w:rsid w:val="003A40F8"/>
    <w:rsid w:val="003A6D6C"/>
    <w:rsid w:val="003A7060"/>
    <w:rsid w:val="003B43D6"/>
    <w:rsid w:val="003B613A"/>
    <w:rsid w:val="003B686C"/>
    <w:rsid w:val="003C0316"/>
    <w:rsid w:val="003C3B94"/>
    <w:rsid w:val="003F1EB7"/>
    <w:rsid w:val="003F658D"/>
    <w:rsid w:val="003F696A"/>
    <w:rsid w:val="00400A9B"/>
    <w:rsid w:val="004018CC"/>
    <w:rsid w:val="00410F42"/>
    <w:rsid w:val="004116C4"/>
    <w:rsid w:val="00412626"/>
    <w:rsid w:val="00412F22"/>
    <w:rsid w:val="00430C14"/>
    <w:rsid w:val="004462F8"/>
    <w:rsid w:val="00446D2F"/>
    <w:rsid w:val="00473C53"/>
    <w:rsid w:val="004761D8"/>
    <w:rsid w:val="00476A1B"/>
    <w:rsid w:val="0047707A"/>
    <w:rsid w:val="00485388"/>
    <w:rsid w:val="004A1ED3"/>
    <w:rsid w:val="004A5F0A"/>
    <w:rsid w:val="004A618B"/>
    <w:rsid w:val="004A659D"/>
    <w:rsid w:val="004B746D"/>
    <w:rsid w:val="004C0841"/>
    <w:rsid w:val="004D1C92"/>
    <w:rsid w:val="004D1D4C"/>
    <w:rsid w:val="004D2CE9"/>
    <w:rsid w:val="004E548B"/>
    <w:rsid w:val="00502DB3"/>
    <w:rsid w:val="00510283"/>
    <w:rsid w:val="005233EE"/>
    <w:rsid w:val="00524543"/>
    <w:rsid w:val="0052593B"/>
    <w:rsid w:val="00527D01"/>
    <w:rsid w:val="00540F99"/>
    <w:rsid w:val="00547AB8"/>
    <w:rsid w:val="00557B56"/>
    <w:rsid w:val="00565AED"/>
    <w:rsid w:val="005728C6"/>
    <w:rsid w:val="00576718"/>
    <w:rsid w:val="005842D8"/>
    <w:rsid w:val="0058725C"/>
    <w:rsid w:val="00593971"/>
    <w:rsid w:val="005976D6"/>
    <w:rsid w:val="005A1404"/>
    <w:rsid w:val="005A4218"/>
    <w:rsid w:val="005A5EBA"/>
    <w:rsid w:val="005C4F43"/>
    <w:rsid w:val="005C6335"/>
    <w:rsid w:val="005C6ED6"/>
    <w:rsid w:val="005D0FDF"/>
    <w:rsid w:val="005D10F9"/>
    <w:rsid w:val="005D48BE"/>
    <w:rsid w:val="005D4EA5"/>
    <w:rsid w:val="005E625D"/>
    <w:rsid w:val="00600AE8"/>
    <w:rsid w:val="006078B5"/>
    <w:rsid w:val="006273AB"/>
    <w:rsid w:val="0063379F"/>
    <w:rsid w:val="0063600E"/>
    <w:rsid w:val="00641211"/>
    <w:rsid w:val="00650C40"/>
    <w:rsid w:val="00655A41"/>
    <w:rsid w:val="006616CB"/>
    <w:rsid w:val="00661D6C"/>
    <w:rsid w:val="00661F30"/>
    <w:rsid w:val="006676AB"/>
    <w:rsid w:val="00670A29"/>
    <w:rsid w:val="00682EC2"/>
    <w:rsid w:val="00683576"/>
    <w:rsid w:val="00685504"/>
    <w:rsid w:val="006947D9"/>
    <w:rsid w:val="00694EB1"/>
    <w:rsid w:val="006B2E38"/>
    <w:rsid w:val="006B693D"/>
    <w:rsid w:val="006D0C39"/>
    <w:rsid w:val="006D6609"/>
    <w:rsid w:val="006E00FF"/>
    <w:rsid w:val="006E02C6"/>
    <w:rsid w:val="00701393"/>
    <w:rsid w:val="00703977"/>
    <w:rsid w:val="00711564"/>
    <w:rsid w:val="00711CD6"/>
    <w:rsid w:val="0071488C"/>
    <w:rsid w:val="00715B4C"/>
    <w:rsid w:val="00720F1C"/>
    <w:rsid w:val="00727ED5"/>
    <w:rsid w:val="0075033B"/>
    <w:rsid w:val="00753FAD"/>
    <w:rsid w:val="0076171A"/>
    <w:rsid w:val="00764C63"/>
    <w:rsid w:val="00767C4D"/>
    <w:rsid w:val="00772890"/>
    <w:rsid w:val="0077471D"/>
    <w:rsid w:val="00775943"/>
    <w:rsid w:val="00775A28"/>
    <w:rsid w:val="00777C17"/>
    <w:rsid w:val="0078109D"/>
    <w:rsid w:val="0079373E"/>
    <w:rsid w:val="0079488E"/>
    <w:rsid w:val="00796B5C"/>
    <w:rsid w:val="007A1F4E"/>
    <w:rsid w:val="007B1296"/>
    <w:rsid w:val="007B173C"/>
    <w:rsid w:val="007B43F3"/>
    <w:rsid w:val="007B63FA"/>
    <w:rsid w:val="007B729F"/>
    <w:rsid w:val="007C1261"/>
    <w:rsid w:val="007C29D5"/>
    <w:rsid w:val="007C4AD9"/>
    <w:rsid w:val="007D2F25"/>
    <w:rsid w:val="007D49C2"/>
    <w:rsid w:val="007E332E"/>
    <w:rsid w:val="007E7D06"/>
    <w:rsid w:val="007F261F"/>
    <w:rsid w:val="007F4928"/>
    <w:rsid w:val="007F7BCD"/>
    <w:rsid w:val="00800364"/>
    <w:rsid w:val="00800C89"/>
    <w:rsid w:val="00804EDB"/>
    <w:rsid w:val="008056D6"/>
    <w:rsid w:val="00807CF5"/>
    <w:rsid w:val="00807FA8"/>
    <w:rsid w:val="00810637"/>
    <w:rsid w:val="008156AB"/>
    <w:rsid w:val="0083534A"/>
    <w:rsid w:val="0084608B"/>
    <w:rsid w:val="00852B6B"/>
    <w:rsid w:val="008532F7"/>
    <w:rsid w:val="00853DCF"/>
    <w:rsid w:val="008650FD"/>
    <w:rsid w:val="00871F21"/>
    <w:rsid w:val="00880E81"/>
    <w:rsid w:val="00883106"/>
    <w:rsid w:val="0088440C"/>
    <w:rsid w:val="0088464F"/>
    <w:rsid w:val="0088525B"/>
    <w:rsid w:val="008900FC"/>
    <w:rsid w:val="00891E1F"/>
    <w:rsid w:val="008948E4"/>
    <w:rsid w:val="00894B54"/>
    <w:rsid w:val="008976F7"/>
    <w:rsid w:val="008A387D"/>
    <w:rsid w:val="008A3D99"/>
    <w:rsid w:val="008A6920"/>
    <w:rsid w:val="008A7779"/>
    <w:rsid w:val="008B0B95"/>
    <w:rsid w:val="008B1836"/>
    <w:rsid w:val="008C352F"/>
    <w:rsid w:val="008C6246"/>
    <w:rsid w:val="008D0C2D"/>
    <w:rsid w:val="008D5846"/>
    <w:rsid w:val="008E4716"/>
    <w:rsid w:val="00907A2C"/>
    <w:rsid w:val="00912717"/>
    <w:rsid w:val="009171D5"/>
    <w:rsid w:val="00927D29"/>
    <w:rsid w:val="009353A7"/>
    <w:rsid w:val="009411DF"/>
    <w:rsid w:val="009422C4"/>
    <w:rsid w:val="00945F28"/>
    <w:rsid w:val="00947556"/>
    <w:rsid w:val="009500FD"/>
    <w:rsid w:val="00950C76"/>
    <w:rsid w:val="009532B6"/>
    <w:rsid w:val="009731BB"/>
    <w:rsid w:val="009808BF"/>
    <w:rsid w:val="009827EE"/>
    <w:rsid w:val="0099667E"/>
    <w:rsid w:val="009A3C56"/>
    <w:rsid w:val="009A5998"/>
    <w:rsid w:val="009A72CD"/>
    <w:rsid w:val="009C2AE7"/>
    <w:rsid w:val="009C2FF1"/>
    <w:rsid w:val="009C314B"/>
    <w:rsid w:val="009C61C2"/>
    <w:rsid w:val="009C789E"/>
    <w:rsid w:val="009D16DB"/>
    <w:rsid w:val="009E34E2"/>
    <w:rsid w:val="009E702D"/>
    <w:rsid w:val="009F1647"/>
    <w:rsid w:val="009F4217"/>
    <w:rsid w:val="009F491C"/>
    <w:rsid w:val="009F56D4"/>
    <w:rsid w:val="009F6B91"/>
    <w:rsid w:val="00A15409"/>
    <w:rsid w:val="00A16138"/>
    <w:rsid w:val="00A21094"/>
    <w:rsid w:val="00A23795"/>
    <w:rsid w:val="00A36A8A"/>
    <w:rsid w:val="00A44F05"/>
    <w:rsid w:val="00A46CD6"/>
    <w:rsid w:val="00A57474"/>
    <w:rsid w:val="00A630E9"/>
    <w:rsid w:val="00A634C0"/>
    <w:rsid w:val="00A64D20"/>
    <w:rsid w:val="00A74097"/>
    <w:rsid w:val="00A75B12"/>
    <w:rsid w:val="00A77013"/>
    <w:rsid w:val="00A776C7"/>
    <w:rsid w:val="00A82B15"/>
    <w:rsid w:val="00A9702A"/>
    <w:rsid w:val="00AA0CBD"/>
    <w:rsid w:val="00AB3D7E"/>
    <w:rsid w:val="00AB7D99"/>
    <w:rsid w:val="00AC2402"/>
    <w:rsid w:val="00AC242B"/>
    <w:rsid w:val="00AC3511"/>
    <w:rsid w:val="00AC4350"/>
    <w:rsid w:val="00AC4970"/>
    <w:rsid w:val="00AC74A5"/>
    <w:rsid w:val="00AD5BAA"/>
    <w:rsid w:val="00AF5563"/>
    <w:rsid w:val="00B0513F"/>
    <w:rsid w:val="00B131E7"/>
    <w:rsid w:val="00B1399F"/>
    <w:rsid w:val="00B13E38"/>
    <w:rsid w:val="00B1423E"/>
    <w:rsid w:val="00B233F3"/>
    <w:rsid w:val="00B30D20"/>
    <w:rsid w:val="00B44A6D"/>
    <w:rsid w:val="00B47394"/>
    <w:rsid w:val="00B5076D"/>
    <w:rsid w:val="00B55486"/>
    <w:rsid w:val="00B64EC5"/>
    <w:rsid w:val="00B65048"/>
    <w:rsid w:val="00B6641D"/>
    <w:rsid w:val="00B73778"/>
    <w:rsid w:val="00B76CD9"/>
    <w:rsid w:val="00B914A0"/>
    <w:rsid w:val="00B96B69"/>
    <w:rsid w:val="00BA1A07"/>
    <w:rsid w:val="00BA48C7"/>
    <w:rsid w:val="00BA7BBC"/>
    <w:rsid w:val="00BB22C1"/>
    <w:rsid w:val="00BB2C5E"/>
    <w:rsid w:val="00BB4FB1"/>
    <w:rsid w:val="00BC6827"/>
    <w:rsid w:val="00BD72A4"/>
    <w:rsid w:val="00BE2E89"/>
    <w:rsid w:val="00BE32F1"/>
    <w:rsid w:val="00BE6B7D"/>
    <w:rsid w:val="00BE7E4A"/>
    <w:rsid w:val="00C02CA6"/>
    <w:rsid w:val="00C57193"/>
    <w:rsid w:val="00C638DF"/>
    <w:rsid w:val="00C6771F"/>
    <w:rsid w:val="00C706EA"/>
    <w:rsid w:val="00C7118B"/>
    <w:rsid w:val="00C8506E"/>
    <w:rsid w:val="00C871DC"/>
    <w:rsid w:val="00C934F9"/>
    <w:rsid w:val="00CA1C90"/>
    <w:rsid w:val="00CA2556"/>
    <w:rsid w:val="00CA3ED2"/>
    <w:rsid w:val="00CA55AD"/>
    <w:rsid w:val="00CB1522"/>
    <w:rsid w:val="00CB5F04"/>
    <w:rsid w:val="00CC3301"/>
    <w:rsid w:val="00CC69CD"/>
    <w:rsid w:val="00CD5D66"/>
    <w:rsid w:val="00CD6DFE"/>
    <w:rsid w:val="00CD78B7"/>
    <w:rsid w:val="00CE1D22"/>
    <w:rsid w:val="00CE3B5E"/>
    <w:rsid w:val="00CE3E77"/>
    <w:rsid w:val="00CE58C3"/>
    <w:rsid w:val="00CF1CCB"/>
    <w:rsid w:val="00CF39D2"/>
    <w:rsid w:val="00CF770C"/>
    <w:rsid w:val="00D120CD"/>
    <w:rsid w:val="00D160AE"/>
    <w:rsid w:val="00D22C6B"/>
    <w:rsid w:val="00D3001A"/>
    <w:rsid w:val="00D4411E"/>
    <w:rsid w:val="00D50BFF"/>
    <w:rsid w:val="00D51EAF"/>
    <w:rsid w:val="00D524CD"/>
    <w:rsid w:val="00D525C0"/>
    <w:rsid w:val="00D5618E"/>
    <w:rsid w:val="00D56D4E"/>
    <w:rsid w:val="00D56F33"/>
    <w:rsid w:val="00D827E8"/>
    <w:rsid w:val="00D90E54"/>
    <w:rsid w:val="00D96D59"/>
    <w:rsid w:val="00DA5535"/>
    <w:rsid w:val="00DA76BE"/>
    <w:rsid w:val="00DC1751"/>
    <w:rsid w:val="00DC5B4B"/>
    <w:rsid w:val="00DD2D10"/>
    <w:rsid w:val="00DD2E9E"/>
    <w:rsid w:val="00DE1BA2"/>
    <w:rsid w:val="00DE512E"/>
    <w:rsid w:val="00DE6D7E"/>
    <w:rsid w:val="00DF2C35"/>
    <w:rsid w:val="00DF42BA"/>
    <w:rsid w:val="00DF67D0"/>
    <w:rsid w:val="00E01C43"/>
    <w:rsid w:val="00E15F66"/>
    <w:rsid w:val="00E20F8D"/>
    <w:rsid w:val="00E21C68"/>
    <w:rsid w:val="00E21D24"/>
    <w:rsid w:val="00E24415"/>
    <w:rsid w:val="00E25BFC"/>
    <w:rsid w:val="00E40F04"/>
    <w:rsid w:val="00E46B85"/>
    <w:rsid w:val="00E46EEB"/>
    <w:rsid w:val="00E77E0B"/>
    <w:rsid w:val="00E86806"/>
    <w:rsid w:val="00E872D3"/>
    <w:rsid w:val="00E91973"/>
    <w:rsid w:val="00E93448"/>
    <w:rsid w:val="00EB1D0F"/>
    <w:rsid w:val="00EB31EE"/>
    <w:rsid w:val="00EC1E14"/>
    <w:rsid w:val="00ED2643"/>
    <w:rsid w:val="00EE021A"/>
    <w:rsid w:val="00EE1599"/>
    <w:rsid w:val="00EE2660"/>
    <w:rsid w:val="00EF0144"/>
    <w:rsid w:val="00EF694A"/>
    <w:rsid w:val="00F01340"/>
    <w:rsid w:val="00F03462"/>
    <w:rsid w:val="00F04696"/>
    <w:rsid w:val="00F116CE"/>
    <w:rsid w:val="00F24117"/>
    <w:rsid w:val="00F31BF1"/>
    <w:rsid w:val="00F359E2"/>
    <w:rsid w:val="00F44D11"/>
    <w:rsid w:val="00F47840"/>
    <w:rsid w:val="00F543A0"/>
    <w:rsid w:val="00F574BD"/>
    <w:rsid w:val="00F62FC4"/>
    <w:rsid w:val="00F700ED"/>
    <w:rsid w:val="00F86D16"/>
    <w:rsid w:val="00F97B6F"/>
    <w:rsid w:val="00FA38C2"/>
    <w:rsid w:val="00FA5AF5"/>
    <w:rsid w:val="00FB7674"/>
    <w:rsid w:val="00FD58B1"/>
    <w:rsid w:val="00FE5BDE"/>
    <w:rsid w:val="00FF0173"/>
    <w:rsid w:val="00FF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223C"/>
  <w15:chartTrackingRefBased/>
  <w15:docId w15:val="{138064C0-1B0A-484F-B769-41F0B524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3F3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0C03D0"/>
  </w:style>
  <w:style w:type="table" w:customStyle="1" w:styleId="1">
    <w:name w:val="Сетка таблицы1"/>
    <w:basedOn w:val="TableNormal"/>
    <w:next w:val="TableGrid"/>
    <w:uiPriority w:val="39"/>
    <w:rsid w:val="00777C1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24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41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4117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4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4117"/>
    <w:rPr>
      <w:rFonts w:ascii="Times New Roman" w:hAnsi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10C3B"/>
    <w:rPr>
      <w:color w:val="605E5C"/>
      <w:shd w:val="clear" w:color="auto" w:fill="E1DFDD"/>
    </w:rPr>
  </w:style>
  <w:style w:type="character" w:customStyle="1" w:styleId="m7eme">
    <w:name w:val="m7eme"/>
    <w:basedOn w:val="DefaultParagraphFont"/>
    <w:rsid w:val="002B55F5"/>
  </w:style>
  <w:style w:type="character" w:customStyle="1" w:styleId="vnumgf">
    <w:name w:val="vnumgf"/>
    <w:basedOn w:val="DefaultParagraphFont"/>
    <w:rsid w:val="002B5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A52E1A-8E26-4898-968A-D31EC856096A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05A83-56F2-431E-B296-9B131C428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978</TotalTime>
  <Pages>11</Pages>
  <Words>1028</Words>
  <Characters>5866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MoIce</dc:creator>
  <cp:keywords/>
  <dc:description/>
  <cp:lastModifiedBy>Андрей Горелкин</cp:lastModifiedBy>
  <cp:revision>70</cp:revision>
  <dcterms:created xsi:type="dcterms:W3CDTF">2025-06-08T18:58:00Z</dcterms:created>
  <dcterms:modified xsi:type="dcterms:W3CDTF">2025-11-13T09:32:00Z</dcterms:modified>
</cp:coreProperties>
</file>